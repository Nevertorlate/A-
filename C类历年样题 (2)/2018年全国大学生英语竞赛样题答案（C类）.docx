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858000" cy="102870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38950" cy="10258425"/>
            <wp:effectExtent l="0" t="0" r="0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25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921500" cy="10382250"/>
            <wp:effectExtent l="0" t="0" r="1270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1038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70700" cy="10306050"/>
            <wp:effectExtent l="0" t="0" r="635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1030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921500" cy="10382250"/>
            <wp:effectExtent l="0" t="0" r="1270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1038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88150" cy="10182225"/>
            <wp:effectExtent l="0" t="0" r="12700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1018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36410" cy="10254615"/>
            <wp:effectExtent l="0" t="0" r="2540" b="1333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025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18300" cy="10078085"/>
            <wp:effectExtent l="0" t="0" r="6350" b="1841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1007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1469E8"/>
    <w:rsid w:val="351469E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2018-04-10T14:04:00Z</dcterms:created>
  <dc:creator>PC</dc:creator>
  <cp:lastModifiedBy>PC</cp:lastModifiedBy>
  <dcterms:modified xsi:type="dcterms:W3CDTF">2018-04-10T14:07:02Z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